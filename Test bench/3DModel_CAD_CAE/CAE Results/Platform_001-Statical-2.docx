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FA611E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3853815" cy="2247265"/>
                  <wp:effectExtent l="0" t="0" r="0" b="635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24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a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FA611E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Platform</w:t>
                  </w:r>
                  <w:proofErr w:type="gram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_001</w:t>
                  </w:r>
                </w:p>
                <w:p w:rsidR="00B77317" w:rsidRPr="00CD1539" w:rsidRDefault="00B77317" w:rsidP="00E217C8">
                  <w:pPr>
                    <w:rPr>
                      <w:rStyle w:val="a3"/>
                      <w:sz w:val="20"/>
                      <w:szCs w:val="20"/>
                    </w:rPr>
                  </w:pPr>
                </w:p>
                <w:p w:rsidR="00B77317" w:rsidRPr="00CD1539" w:rsidRDefault="00FA611E" w:rsidP="009C008A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Freitag</w:t>
                  </w:r>
                  <w:proofErr w:type="spellEnd"/>
                  <w:r>
                    <w:rPr>
                      <w:rStyle w:val="a3"/>
                      <w:b w:val="0"/>
                      <w:sz w:val="20"/>
                      <w:szCs w:val="20"/>
                    </w:rPr>
                    <w:t>, 2. Mai 2025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br/>
                  </w:r>
                  <w:r>
                    <w:rPr>
                      <w:rStyle w:val="a3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:rsidR="00B77317" w:rsidRPr="00CD1539" w:rsidRDefault="00FA611E" w:rsidP="009C008A">
                  <w:pPr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Statical</w:t>
                  </w:r>
                  <w:proofErr w:type="spellEnd"/>
                </w:p>
                <w:p w:rsidR="00B77317" w:rsidRPr="006A441F" w:rsidRDefault="00FA611E" w:rsidP="00FA611E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</w:rPr>
                    <w:t xml:space="preserve"> </w:t>
                  </w:r>
                  <w:r>
                    <w:rPr>
                      <w:rStyle w:val="a3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FA611E" w:rsidP="00E3408D">
                      <w:pPr>
                        <w:pStyle w:val="a5"/>
                      </w:pPr>
                      <w:r>
                        <w:t>Table of Contents</w:t>
                      </w:r>
                    </w:p>
                    <w:p w:rsidR="00FA611E" w:rsidRDefault="001041F1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7045019" w:history="1">
                        <w:r w:rsidR="00FA611E" w:rsidRPr="001C6B3C">
                          <w:rPr>
                            <w:rStyle w:val="ad"/>
                            <w:noProof/>
                          </w:rPr>
                          <w:t>Description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_Toc197045019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1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20" w:history="1">
                        <w:r w:rsidR="00FA611E" w:rsidRPr="001C6B3C">
                          <w:rPr>
                            <w:rStyle w:val="ad"/>
                            <w:noProof/>
                          </w:rPr>
                          <w:t>Assumptions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_Toc197045020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2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21" w:history="1">
                        <w:r w:rsidR="00FA611E" w:rsidRPr="001C6B3C">
                          <w:rPr>
                            <w:rStyle w:val="ad"/>
                            <w:noProof/>
                          </w:rPr>
                          <w:t>Model Information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_Toc197045021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2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22" w:history="1">
                        <w:r w:rsidR="00FA611E" w:rsidRPr="001C6B3C">
                          <w:rPr>
                            <w:rStyle w:val="ad"/>
                            <w:noProof/>
                          </w:rPr>
                          <w:t>Study Properties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_Toc197045022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3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23" w:history="1">
                        <w:r w:rsidR="00FA611E" w:rsidRPr="001C6B3C">
                          <w:rPr>
                            <w:rStyle w:val="ad"/>
                            <w:noProof/>
                          </w:rPr>
                          <w:t>Units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_Toc197045023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3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24" w:history="1">
                        <w:r w:rsidR="00FA611E" w:rsidRPr="001C6B3C">
                          <w:rPr>
                            <w:rStyle w:val="ad"/>
                            <w:noProof/>
                          </w:rPr>
                          <w:t>Material Properties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_Toc197045024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4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25" w:history="1">
                        <w:r w:rsidR="00FA611E" w:rsidRPr="001C6B3C">
                          <w:rPr>
                            <w:rStyle w:val="ad"/>
                            <w:noProof/>
                          </w:rPr>
                          <w:t>Loads and Fixtures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_Toc197045025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5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26" w:history="1">
                        <w:r w:rsidR="00FA611E" w:rsidRPr="001C6B3C">
                          <w:rPr>
                            <w:rStyle w:val="ad"/>
                            <w:noProof/>
                          </w:rPr>
                          <w:t>Connector Definitions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_Toc197045026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6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27" w:history="1">
                        <w:r w:rsidR="00FA611E" w:rsidRPr="001C6B3C">
                          <w:rPr>
                            <w:rStyle w:val="ad"/>
                            <w:noProof/>
                          </w:rPr>
                          <w:t>Contact Information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_Toc197045027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6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28" w:history="1">
                        <w:r w:rsidR="00FA611E" w:rsidRPr="001C6B3C">
                          <w:rPr>
                            <w:rStyle w:val="ad"/>
                            <w:noProof/>
                          </w:rPr>
                          <w:t>Mesh information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_Toc197045028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7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29" w:history="1">
                        <w:r w:rsidR="00FA611E" w:rsidRPr="001C6B3C">
                          <w:rPr>
                            <w:rStyle w:val="ad"/>
                            <w:noProof/>
                          </w:rPr>
                          <w:t>Sensor Details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_Toc197045029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8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30" w:history="1">
                        <w:r w:rsidR="00FA611E" w:rsidRPr="001C6B3C">
                          <w:rPr>
                            <w:rStyle w:val="ad"/>
                            <w:noProof/>
                          </w:rPr>
                          <w:t>Resultant Forces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_Toc197045030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8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31" w:history="1">
                        <w:r w:rsidR="00FA611E" w:rsidRPr="001C6B3C">
                          <w:rPr>
                            <w:rStyle w:val="ad"/>
                            <w:noProof/>
                          </w:rPr>
                          <w:t>Beams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_Toc197045031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8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32" w:history="1">
                        <w:r w:rsidR="00FA611E" w:rsidRPr="001C6B3C">
                          <w:rPr>
                            <w:rStyle w:val="ad"/>
                            <w:noProof/>
                          </w:rPr>
                          <w:t>Study Results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_Toc197045032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9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FA611E" w:rsidRDefault="00347FC3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5033" w:history="1">
                        <w:r w:rsidR="00FA611E" w:rsidRPr="001C6B3C">
                          <w:rPr>
                            <w:rStyle w:val="ad"/>
                            <w:noProof/>
                          </w:rPr>
                          <w:t>Conclusion</w:t>
                        </w:r>
                        <w:r w:rsidR="00FA611E">
                          <w:rPr>
                            <w:noProof/>
                            <w:webHidden/>
                          </w:rPr>
                          <w:tab/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A611E">
                          <w:rPr>
                            <w:noProof/>
                            <w:webHidden/>
                          </w:rPr>
                          <w:instrText xml:space="preserve"> PAGEREF _Toc197045033 \h </w:instrText>
                        </w:r>
                        <w:r w:rsidR="00FA611E">
                          <w:rPr>
                            <w:noProof/>
                            <w:webHidden/>
                          </w:rPr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9704C">
                          <w:rPr>
                            <w:noProof/>
                            <w:webHidden/>
                          </w:rPr>
                          <w:t>11</w:t>
                        </w:r>
                        <w:r w:rsidR="00FA611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FA611E" w:rsidP="00C27B5D">
            <w:pPr>
              <w:pStyle w:val="1"/>
              <w:outlineLvl w:val="0"/>
            </w:pPr>
            <w:bookmarkStart w:id="1" w:name="_Toc197045019"/>
            <w:r>
              <w:t>Description</w:t>
            </w:r>
            <w:bookmarkEnd w:id="1"/>
          </w:p>
          <w:p w:rsidR="00F448BC" w:rsidRPr="00E65D6E" w:rsidRDefault="00FA611E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3"/>
            </w:pPr>
          </w:p>
        </w:tc>
      </w:tr>
    </w:tbl>
    <w:p w:rsidR="00F25CD7" w:rsidRDefault="00F25CD7"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FA611E" w:rsidP="00343025">
            <w:pPr>
              <w:pStyle w:val="1"/>
              <w:outlineLvl w:val="0"/>
            </w:pPr>
            <w:bookmarkStart w:id="2" w:name="_Toc197045020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:rsidR="00A96F2C" w:rsidRDefault="00A96F2C" w:rsidP="00A96F2C"/>
        </w:tc>
      </w:tr>
    </w:tbl>
    <w:p w:rsidR="00343025" w:rsidRDefault="00343025" w:rsidP="00B77317">
      <w:pPr>
        <w:pStyle w:val="1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FA611E" w:rsidP="00FF408C">
            <w:pPr>
              <w:pStyle w:val="1"/>
              <w:outlineLvl w:val="0"/>
            </w:pPr>
            <w:bookmarkStart w:id="6" w:name="_Toc197045021"/>
            <w:r>
              <w:t>Model Information</w:t>
            </w:r>
            <w:bookmarkEnd w:id="6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a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FA611E" w:rsidP="00077EA0">
                        <w:pPr>
                          <w:jc w:val="center"/>
                          <w:rPr>
                            <w:rStyle w:val="a3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AE11A8A" wp14:editId="58C4231B">
                              <wp:extent cx="5349240" cy="3119755"/>
                              <wp:effectExtent l="0" t="0" r="3810" b="4445"/>
                              <wp:docPr id="4" name="Рисунок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119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FA611E" w:rsidP="00C16188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noProof/>
                      <w:sz w:val="20"/>
                      <w:szCs w:val="20"/>
                    </w:rPr>
                    <w:t>Platform_001</w:t>
                  </w:r>
                </w:p>
                <w:p w:rsidR="00C16188" w:rsidRDefault="00FA611E" w:rsidP="00FA611E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FA611E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a3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FA611E" w:rsidP="0044448A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FA611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FA611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FA611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FA611E" w:rsidP="0044448A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Ø5.0 (5) Durchmesser Bohrung1</w:t>
                  </w:r>
                </w:p>
                <w:p w:rsidR="004B3022" w:rsidRPr="0044448A" w:rsidRDefault="00FA611E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783B020" wp14:editId="1208BC5B">
                        <wp:extent cx="1562735" cy="911225"/>
                        <wp:effectExtent l="0" t="0" r="0" b="3175"/>
                        <wp:docPr id="5" name="Рисунок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1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FA611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611E" w:rsidRDefault="00FA611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Mass:2,09626 kg</w:t>
                  </w:r>
                </w:p>
                <w:p w:rsidR="00FA611E" w:rsidRDefault="00FA611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Volume:0,000267858 m^3</w:t>
                  </w:r>
                </w:p>
                <w:p w:rsidR="00FA611E" w:rsidRDefault="00FA611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Density:7.826 kg/m^3</w:t>
                  </w:r>
                </w:p>
                <w:p w:rsidR="00FA611E" w:rsidRDefault="00FA611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Weight:20,5433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611E" w:rsidRDefault="00FA611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T:\Аспирантура\Стенд_026\Platform_001.SLDPRT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5E294F" w:rsidTr="005E294F">
        <w:tc>
          <w:tcPr>
            <w:tcW w:w="11016" w:type="dxa"/>
          </w:tcPr>
          <w:p w:rsidR="00B35001" w:rsidRPr="00B35001" w:rsidRDefault="00FA611E" w:rsidP="00B35001">
            <w:pPr>
              <w:pStyle w:val="1"/>
              <w:outlineLvl w:val="0"/>
            </w:pPr>
            <w:bookmarkStart w:id="7" w:name="_Toc197045022"/>
            <w:r>
              <w:lastRenderedPageBreak/>
              <w:t>Study Properties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030"/>
              <w:gridCol w:w="5175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FA611E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FA611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Statical</w:t>
                  </w:r>
                  <w:proofErr w:type="spellEnd"/>
                </w:p>
              </w:tc>
            </w:tr>
            <w:tr w:rsidR="00FA611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FA611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FA611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FA611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FA611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FA611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11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FA611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11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11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11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FA611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11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FA611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11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11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(T:\</w:t>
                  </w:r>
                  <w:proofErr w:type="spellStart"/>
                  <w:r>
                    <w:t>Аспирантура</w:t>
                  </w:r>
                  <w:proofErr w:type="spellEnd"/>
                  <w:r>
                    <w:t>\Стенд_016)</w:t>
                  </w:r>
                </w:p>
              </w:tc>
            </w:tr>
          </w:tbl>
          <w:p w:rsidR="005E294F" w:rsidRDefault="005E294F" w:rsidP="00A96F2C"/>
        </w:tc>
      </w:tr>
      <w:bookmarkEnd w:id="3"/>
      <w:bookmarkEnd w:id="4"/>
      <w:bookmarkEnd w:id="5"/>
    </w:tbl>
    <w:p w:rsidR="00F33129" w:rsidRDefault="00F33129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F33129" w:rsidTr="00E80CD9">
        <w:tc>
          <w:tcPr>
            <w:tcW w:w="11016" w:type="dxa"/>
          </w:tcPr>
          <w:p w:rsidR="00F33129" w:rsidRPr="00B35001" w:rsidRDefault="00FA611E" w:rsidP="000A7C6B">
            <w:pPr>
              <w:pStyle w:val="1"/>
              <w:outlineLvl w:val="0"/>
            </w:pPr>
            <w:bookmarkStart w:id="8" w:name="_Toc197045023"/>
            <w:r>
              <w:t>Units</w:t>
            </w:r>
            <w:bookmarkEnd w:id="8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56"/>
              <w:gridCol w:w="5049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FA611E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FA611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FA611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FA611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FA611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a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FA611E" w:rsidP="000A7C6B">
            <w:pPr>
              <w:pStyle w:val="1"/>
              <w:outlineLvl w:val="0"/>
            </w:pPr>
            <w:bookmarkStart w:id="9" w:name="_Toc197045024"/>
            <w:bookmarkStart w:id="10" w:name="_Toc243733144"/>
            <w:bookmarkStart w:id="11" w:name="_Toc245020112"/>
            <w:bookmarkStart w:id="12" w:name="_Toc245020144"/>
            <w:r>
              <w:lastRenderedPageBreak/>
              <w:t>Material Properties</w:t>
            </w:r>
            <w:bookmarkEnd w:id="9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FA611E" w:rsidP="000A7C6B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FA611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FA611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89704C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FA611E" w:rsidP="000A7C6B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42EA4EE" wp14:editId="3C7A2F4E">
                        <wp:extent cx="1904365" cy="1110615"/>
                        <wp:effectExtent l="0" t="0" r="635" b="0"/>
                        <wp:docPr id="6" name="Рисунок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10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1-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FA611E" w:rsidP="000A7C6B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FA611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Сталь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45 ГОСТ 1050-88</w:t>
                        </w:r>
                      </w:p>
                    </w:tc>
                  </w:tr>
                  <w:tr w:rsidR="00FA611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A611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FA611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8,3e+08 N/m^2</w:t>
                        </w:r>
                      </w:p>
                    </w:tc>
                  </w:tr>
                  <w:tr w:rsidR="00FA611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9,8e+08 N/m^2</w:t>
                        </w:r>
                      </w:p>
                    </w:tc>
                  </w:tr>
                  <w:tr w:rsidR="00FA611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2,04e+11 N/m^2</w:t>
                        </w:r>
                      </w:p>
                    </w:tc>
                  </w:tr>
                  <w:tr w:rsidR="00FA611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0,3  </w:t>
                        </w:r>
                      </w:p>
                    </w:tc>
                  </w:tr>
                  <w:tr w:rsidR="00FA611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7.826 kg/m^3</w:t>
                        </w:r>
                      </w:p>
                    </w:tc>
                  </w:tr>
                  <w:tr w:rsidR="00FA611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7,8e+10 N/m^2</w:t>
                        </w:r>
                      </w:p>
                    </w:tc>
                  </w:tr>
                  <w:tr w:rsidR="00FA611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FA611E" w:rsidRDefault="00FA611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1,2e-05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FA611E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  <w:lang w:val="de-DE"/>
                    </w:rPr>
                  </w:pP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Твердое</w:t>
                  </w:r>
                  <w:proofErr w:type="spellEnd"/>
                  <w:r w:rsidRPr="00FA611E">
                    <w:rPr>
                      <w:rStyle w:val="a3"/>
                      <w:b w:val="0"/>
                      <w:sz w:val="20"/>
                      <w:szCs w:val="20"/>
                      <w:lang w:val="de-DE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тело</w:t>
                  </w:r>
                  <w:proofErr w:type="spellEnd"/>
                  <w:r w:rsidRPr="00FA611E">
                    <w:rPr>
                      <w:rStyle w:val="a3"/>
                      <w:b w:val="0"/>
                      <w:sz w:val="20"/>
                      <w:szCs w:val="20"/>
                      <w:lang w:val="de-DE"/>
                    </w:rPr>
                    <w:t xml:space="preserve"> 1(Ø5.0 (5) Durchmesser Bohrung1)(Platform_001)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FA611E" w:rsidP="000A7C6B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a3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a3"/>
                      <w:sz w:val="20"/>
                      <w:szCs w:val="20"/>
                    </w:rPr>
                    <w:t>/A</w:t>
                  </w:r>
                </w:p>
              </w:tc>
            </w:tr>
          </w:tbl>
          <w:p w:rsidR="00E80CD9" w:rsidRDefault="00E80CD9" w:rsidP="000A7C6B"/>
        </w:tc>
      </w:tr>
      <w:bookmarkEnd w:id="10"/>
      <w:bookmarkEnd w:id="11"/>
      <w:bookmarkEnd w:id="12"/>
    </w:tbl>
    <w:p w:rsidR="005273D5" w:rsidRDefault="005273D5" w:rsidP="006518B5"/>
    <w:tbl>
      <w:tblPr>
        <w:tblStyle w:val="a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FA611E" w:rsidP="000A7C6B">
            <w:pPr>
              <w:pStyle w:val="1"/>
              <w:outlineLvl w:val="0"/>
              <w:rPr>
                <w:b w:val="0"/>
                <w:bCs w:val="0"/>
              </w:rPr>
            </w:pPr>
            <w:bookmarkStart w:id="13" w:name="_Toc197045025"/>
            <w:r>
              <w:rPr>
                <w:rStyle w:val="a3"/>
              </w:rPr>
              <w:lastRenderedPageBreak/>
              <w:t>Loads and Fixtures</w:t>
            </w:r>
            <w:bookmarkEnd w:id="13"/>
          </w:p>
          <w:tbl>
            <w:tblPr>
              <w:tblStyle w:val="-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FA611E" w:rsidTr="00E308E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FA611E" w:rsidRPr="004E282D" w:rsidRDefault="00FA611E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FA611E" w:rsidRPr="004E282D" w:rsidRDefault="00FA611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FA611E" w:rsidRPr="004E282D" w:rsidRDefault="00FA611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Details</w:t>
                  </w:r>
                </w:p>
              </w:tc>
            </w:tr>
            <w:tr w:rsidR="00FA611E" w:rsidTr="00FA61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FA611E" w:rsidRPr="00AD5FBA" w:rsidRDefault="00FA611E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Fixiert-2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FA611E" w:rsidRPr="006208CB" w:rsidRDefault="00FA611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6758C18" wp14:editId="568C3681">
                        <wp:extent cx="1772285" cy="1033780"/>
                        <wp:effectExtent l="0" t="0" r="0" b="0"/>
                        <wp:docPr id="7" name="Рисунок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33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FA611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FA611E" w:rsidRPr="00BE6656" w:rsidRDefault="00FA611E" w:rsidP="003F2268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FA611E" w:rsidRPr="00154A1A" w:rsidRDefault="00FA611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FA611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611E" w:rsidRDefault="00FA611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611E" w:rsidRDefault="00FA611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FA611E" w:rsidRPr="004C6DEB" w:rsidRDefault="00FA611E" w:rsidP="00840CC7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A611E" w:rsidTr="001061A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FA611E" w:rsidRPr="003F154A" w:rsidRDefault="00FA611E" w:rsidP="001061AA">
                  <w:pPr>
                    <w:rPr>
                      <w:rStyle w:val="a3"/>
                      <w:bCs/>
                    </w:rPr>
                  </w:pPr>
                  <w:r>
                    <w:rPr>
                      <w:rStyle w:val="a3"/>
                      <w:b/>
                    </w:rPr>
                    <w:t>Resultant Forces</w:t>
                  </w:r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FA611E" w:rsidTr="001061AA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FA611E" w:rsidTr="001061AA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Pr="00EF37BF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0,00681542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Pr="00EF37BF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1,45296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-0,656777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FA611E" w:rsidRPr="00EF37BF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1,59452</w:t>
                        </w:r>
                      </w:p>
                    </w:tc>
                  </w:tr>
                  <w:tr w:rsidR="00FA611E" w:rsidTr="001061AA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FA611E" w:rsidRDefault="00FA611E" w:rsidP="001061AA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A611E" w:rsidTr="00FA61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FA611E" w:rsidRPr="00AD5FBA" w:rsidRDefault="00FA611E" w:rsidP="001061AA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Fixiert-1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:rsidR="00FA611E" w:rsidRPr="006208CB" w:rsidRDefault="00FA611E" w:rsidP="001061A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C13DF22" wp14:editId="01640741">
                        <wp:extent cx="1772285" cy="1033780"/>
                        <wp:effectExtent l="0" t="0" r="0" b="0"/>
                        <wp:docPr id="8" name="Рисунок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33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FA611E" w:rsidTr="001061A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FA611E" w:rsidRPr="00BE6656" w:rsidRDefault="00FA611E" w:rsidP="001061AA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FA611E" w:rsidRPr="00154A1A" w:rsidRDefault="00FA611E" w:rsidP="001061A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8 face(s)</w:t>
                        </w:r>
                      </w:p>
                    </w:tc>
                  </w:tr>
                  <w:tr w:rsidR="00FA611E" w:rsidTr="001061A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611E" w:rsidRDefault="00FA611E" w:rsidP="001061AA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611E" w:rsidRDefault="00FA611E" w:rsidP="001061A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FA611E" w:rsidRPr="004C6DEB" w:rsidRDefault="00FA611E" w:rsidP="001061AA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A611E" w:rsidTr="001061A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FA611E" w:rsidRPr="003F154A" w:rsidRDefault="00FA611E" w:rsidP="001061AA">
                  <w:pPr>
                    <w:rPr>
                      <w:rStyle w:val="a3"/>
                      <w:bCs/>
                    </w:rPr>
                  </w:pPr>
                  <w:r>
                    <w:rPr>
                      <w:rStyle w:val="a3"/>
                      <w:b/>
                    </w:rPr>
                    <w:t>Resultant Forces</w:t>
                  </w:r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FA611E" w:rsidTr="001061AA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FA611E" w:rsidTr="001061AA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Pr="00EF37BF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-0,00719793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Pr="00EF37BF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1,94802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0,65478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FA611E" w:rsidRPr="00EF37BF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2,05513</w:t>
                        </w:r>
                      </w:p>
                    </w:tc>
                  </w:tr>
                  <w:tr w:rsidR="00FA611E" w:rsidTr="001061AA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FA611E" w:rsidRDefault="00FA611E" w:rsidP="001061AA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FA611E" w:rsidRDefault="00FA611E" w:rsidP="001061AA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3"/>
            </w:pPr>
          </w:p>
          <w:tbl>
            <w:tblPr>
              <w:tblStyle w:val="-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FA611E" w:rsidTr="00B129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FA611E" w:rsidRPr="004E282D" w:rsidRDefault="00FA611E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FA611E" w:rsidRPr="004E282D" w:rsidRDefault="00FA611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FA611E" w:rsidRPr="004E282D" w:rsidRDefault="00FA611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Details</w:t>
                  </w:r>
                </w:p>
              </w:tc>
            </w:tr>
            <w:tr w:rsidR="00FA611E" w:rsidTr="00FA611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FA611E" w:rsidRPr="00F42DD1" w:rsidRDefault="00FA611E" w:rsidP="005A5DC6">
                  <w:pPr>
                    <w:jc w:val="center"/>
                    <w:rPr>
                      <w:rStyle w:val="a3"/>
                    </w:rPr>
                  </w:pPr>
                  <w:proofErr w:type="spellStart"/>
                  <w:r>
                    <w:rPr>
                      <w:rStyle w:val="a3"/>
                    </w:rPr>
                    <w:t>Вращающий</w:t>
                  </w:r>
                  <w:proofErr w:type="spellEnd"/>
                  <w:r>
                    <w:rPr>
                      <w:rStyle w:val="a3"/>
                    </w:rPr>
                    <w:t xml:space="preserve"> момент-1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FA611E" w:rsidRPr="006208CB" w:rsidRDefault="00FA611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576EB4D" wp14:editId="6E2DECFF">
                        <wp:extent cx="1907540" cy="1112520"/>
                        <wp:effectExtent l="0" t="0" r="0" b="0"/>
                        <wp:docPr id="9" name="Рисунок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12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A611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FA611E" w:rsidRPr="00BE6656" w:rsidRDefault="00FA611E" w:rsidP="003F226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FA611E" w:rsidRPr="00B77EA3" w:rsidRDefault="00FA611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FA611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611E" w:rsidRDefault="00FA611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611E" w:rsidRDefault="00FA611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FA611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611E" w:rsidRDefault="00FA611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611E" w:rsidRDefault="00FA611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FA611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611E" w:rsidRDefault="00FA611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611E" w:rsidRDefault="00FA611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1,73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:rsidR="00FA611E" w:rsidRDefault="00FA611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  <w:tr w:rsidR="00FA611E" w:rsidTr="001061A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FA611E" w:rsidRPr="00F42DD1" w:rsidRDefault="00FA611E" w:rsidP="001061AA">
                  <w:pPr>
                    <w:jc w:val="center"/>
                    <w:rPr>
                      <w:rStyle w:val="a3"/>
                    </w:rPr>
                  </w:pPr>
                  <w:proofErr w:type="spellStart"/>
                  <w:r>
                    <w:rPr>
                      <w:rStyle w:val="a3"/>
                    </w:rPr>
                    <w:t>Вращающий</w:t>
                  </w:r>
                  <w:proofErr w:type="spellEnd"/>
                  <w:r>
                    <w:rPr>
                      <w:rStyle w:val="a3"/>
                    </w:rPr>
                    <w:t xml:space="preserve"> момент-2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FA611E" w:rsidRPr="006208CB" w:rsidRDefault="00FA611E" w:rsidP="001061AA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2E9D9F6" wp14:editId="105B9ECB">
                        <wp:extent cx="1907540" cy="1112520"/>
                        <wp:effectExtent l="0" t="0" r="0" b="0"/>
                        <wp:docPr id="10" name="Рисунок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12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A611E" w:rsidTr="001061A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FA611E" w:rsidRPr="00BE6656" w:rsidRDefault="00FA611E" w:rsidP="001061AA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FA611E" w:rsidRPr="00B77EA3" w:rsidRDefault="00FA611E" w:rsidP="001061A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2 face(s), 1 plane(s)</w:t>
                        </w:r>
                      </w:p>
                    </w:tc>
                  </w:tr>
                  <w:tr w:rsidR="00FA611E" w:rsidTr="001061A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611E" w:rsidRDefault="00FA611E" w:rsidP="001061AA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611E" w:rsidRDefault="00FA611E" w:rsidP="001061A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FA611E" w:rsidTr="001061A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611E" w:rsidRDefault="00FA611E" w:rsidP="001061AA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611E" w:rsidRDefault="00FA611E" w:rsidP="001061A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FA611E" w:rsidTr="001061A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611E" w:rsidRDefault="00FA611E" w:rsidP="001061AA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611E" w:rsidRDefault="00FA611E" w:rsidP="001061A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---; -1,7; --- N</w:t>
                        </w:r>
                      </w:p>
                    </w:tc>
                  </w:tr>
                </w:tbl>
                <w:p w:rsidR="00FA611E" w:rsidRDefault="00FA611E" w:rsidP="001061AA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  <w:tr w:rsidR="00FA611E" w:rsidTr="001061A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FA611E" w:rsidRPr="00F42DD1" w:rsidRDefault="00FA611E" w:rsidP="001061AA">
                  <w:pPr>
                    <w:jc w:val="center"/>
                    <w:rPr>
                      <w:rStyle w:val="a3"/>
                    </w:rPr>
                  </w:pPr>
                  <w:proofErr w:type="spellStart"/>
                  <w:r>
                    <w:rPr>
                      <w:rStyle w:val="a3"/>
                    </w:rPr>
                    <w:t>Вращающий</w:t>
                  </w:r>
                  <w:proofErr w:type="spellEnd"/>
                  <w:r>
                    <w:rPr>
                      <w:rStyle w:val="a3"/>
                    </w:rPr>
                    <w:t xml:space="preserve"> момент-3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FA611E" w:rsidRPr="006208CB" w:rsidRDefault="00FA611E" w:rsidP="001061A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5E77EEE" wp14:editId="3CFD383E">
                        <wp:extent cx="1907540" cy="1112520"/>
                        <wp:effectExtent l="0" t="0" r="0" b="0"/>
                        <wp:docPr id="11" name="Рисунок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12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A611E" w:rsidTr="001061A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FA611E" w:rsidRPr="00BE6656" w:rsidRDefault="00FA611E" w:rsidP="001061AA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FA611E" w:rsidRPr="00B77EA3" w:rsidRDefault="00FA611E" w:rsidP="001061A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FA611E" w:rsidTr="001061A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611E" w:rsidRDefault="00FA611E" w:rsidP="001061AA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611E" w:rsidRDefault="00FA611E" w:rsidP="001061A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FA611E" w:rsidTr="001061A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611E" w:rsidRDefault="00FA611E" w:rsidP="001061AA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611E" w:rsidRDefault="00FA611E" w:rsidP="001061A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FA611E" w:rsidTr="001061AA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FA611E" w:rsidRDefault="00FA611E" w:rsidP="001061AA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FA611E" w:rsidRDefault="00FA611E" w:rsidP="001061AA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-1,73 </w:t>
                        </w:r>
                        <w:proofErr w:type="spellStart"/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</w:p>
                    </w:tc>
                  </w:tr>
                </w:tbl>
                <w:p w:rsidR="00FA611E" w:rsidRDefault="00FA611E" w:rsidP="001061AA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a3"/>
              </w:rPr>
            </w:pPr>
          </w:p>
        </w:tc>
      </w:tr>
    </w:tbl>
    <w:p w:rsidR="00132707" w:rsidRDefault="00132707" w:rsidP="00132707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1"/>
              <w:outlineLvl w:val="0"/>
            </w:pPr>
            <w:r>
              <w:br w:type="page"/>
            </w:r>
            <w:bookmarkStart w:id="14" w:name="_Toc197045026"/>
            <w:r w:rsidR="00FA611E">
              <w:t>Connector Definitions</w:t>
            </w:r>
            <w:bookmarkEnd w:id="14"/>
          </w:p>
          <w:p w:rsidR="00132707" w:rsidRDefault="00FA611E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FA611E" w:rsidP="000A7C6B">
            <w:pPr>
              <w:pStyle w:val="1"/>
              <w:outlineLvl w:val="0"/>
            </w:pPr>
            <w:bookmarkStart w:id="15" w:name="_Toc197045027"/>
            <w:r>
              <w:t>Contact Information</w:t>
            </w:r>
            <w:bookmarkEnd w:id="15"/>
          </w:p>
          <w:p w:rsidR="00104BD8" w:rsidRDefault="00FA611E" w:rsidP="000A7C6B">
            <w:r>
              <w:t>No Data</w:t>
            </w:r>
          </w:p>
          <w:p w:rsidR="00104BD8" w:rsidRDefault="00104BD8" w:rsidP="000A7C6B">
            <w:pPr>
              <w:rPr>
                <w:rStyle w:val="A30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FA611E" w:rsidP="000A7C6B">
            <w:pPr>
              <w:pStyle w:val="1"/>
              <w:outlineLvl w:val="0"/>
            </w:pPr>
            <w:bookmarkStart w:id="16" w:name="_Toc197045028"/>
            <w:r>
              <w:lastRenderedPageBreak/>
              <w:t>Mesh information</w:t>
            </w:r>
            <w:bookmarkEnd w:id="16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FA611E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FA611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FA611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roofErr w:type="spellStart"/>
                  <w:r>
                    <w:t>Mesher</w:t>
                  </w:r>
                  <w:proofErr w:type="spellEnd"/>
                  <w:r>
                    <w:t xml:space="preserve">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FA611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11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A611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FA611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2,88429 mm</w:t>
                  </w:r>
                </w:p>
              </w:tc>
            </w:tr>
            <w:tr w:rsidR="00FA611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0,144215 mm</w:t>
                  </w:r>
                </w:p>
              </w:tc>
            </w:tr>
            <w:tr w:rsidR="00FA611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FA611E" w:rsidP="00690657">
            <w:pPr>
              <w:pStyle w:val="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FA611E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FA611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143535</w:t>
                  </w:r>
                </w:p>
              </w:tc>
            </w:tr>
            <w:tr w:rsidR="00FA611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88008</w:t>
                  </w:r>
                </w:p>
              </w:tc>
            </w:tr>
            <w:tr w:rsidR="00FA611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6,2869</w:t>
                  </w:r>
                </w:p>
              </w:tc>
            </w:tr>
            <w:tr w:rsidR="00FA611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99,6</w:t>
                  </w:r>
                </w:p>
              </w:tc>
            </w:tr>
            <w:tr w:rsidR="00FA611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FA611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FA611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00:00:08</w:t>
                  </w:r>
                </w:p>
              </w:tc>
            </w:tr>
            <w:tr w:rsidR="00FA611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A611E" w:rsidRDefault="00FA611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RUSLANPC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FA611E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9637CD0" wp14:editId="58B80CAE">
                        <wp:extent cx="6711315" cy="3913505"/>
                        <wp:effectExtent l="0" t="0" r="0" b="0"/>
                        <wp:docPr id="12" name="Рисунок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9135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FA611E" w:rsidP="000A7C6B">
            <w:pPr>
              <w:pStyle w:val="1"/>
              <w:outlineLvl w:val="0"/>
            </w:pPr>
            <w:bookmarkStart w:id="17" w:name="_Toc197045029"/>
            <w:r>
              <w:lastRenderedPageBreak/>
              <w:t>Sensor Details</w:t>
            </w:r>
            <w:bookmarkEnd w:id="17"/>
          </w:p>
          <w:p w:rsidR="002C53F9" w:rsidRPr="00F077CB" w:rsidRDefault="00FA611E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a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FA611E" w:rsidP="000A7C6B">
            <w:pPr>
              <w:pStyle w:val="1"/>
              <w:outlineLvl w:val="0"/>
            </w:pPr>
            <w:bookmarkStart w:id="18" w:name="_Toc197045030"/>
            <w:r>
              <w:t>Resultant Forces</w:t>
            </w:r>
            <w:bookmarkEnd w:id="18"/>
          </w:p>
          <w:p w:rsidR="005F5B79" w:rsidRPr="000B04D4" w:rsidRDefault="00FA611E" w:rsidP="000A7C6B">
            <w:pPr>
              <w:pStyle w:val="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611E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611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611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611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611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611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-0,000382665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3,40098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-0,00199675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3,40098</w:t>
                  </w:r>
                </w:p>
              </w:tc>
            </w:tr>
          </w:tbl>
          <w:p w:rsidR="005F5B79" w:rsidRPr="000B04D4" w:rsidRDefault="00FA611E" w:rsidP="000A7C6B">
            <w:pPr>
              <w:pStyle w:val="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611E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611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FA611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611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611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FA611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FA611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C6072D" w:rsidRPr="000B04D4" w:rsidRDefault="00FA611E" w:rsidP="00C6072D">
            <w:pPr>
              <w:pStyle w:val="2"/>
              <w:outlineLvl w:val="1"/>
            </w:pPr>
            <w:bookmarkStart w:id="19" w:name="_Toc243733151"/>
            <w:bookmarkStart w:id="20" w:name="_Toc245020119"/>
            <w:bookmarkStart w:id="21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611E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611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611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611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611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611E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0,0316978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0,00358156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0,0123174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0,0341949</w:t>
                  </w:r>
                </w:p>
              </w:tc>
            </w:tr>
          </w:tbl>
          <w:p w:rsidR="00C6072D" w:rsidRPr="000B04D4" w:rsidRDefault="00FA611E" w:rsidP="00C6072D">
            <w:pPr>
              <w:pStyle w:val="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611E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611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FA611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611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611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FA611E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FA611E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:rsidR="005F5B79" w:rsidRDefault="005F5B79" w:rsidP="000A7C6B"/>
        </w:tc>
      </w:tr>
      <w:bookmarkEnd w:id="19"/>
      <w:bookmarkEnd w:id="20"/>
      <w:bookmarkEnd w:id="21"/>
    </w:tbl>
    <w:p w:rsidR="00EC2432" w:rsidRDefault="00EC2432" w:rsidP="00EC243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FA611E" w:rsidRDefault="00FA611E" w:rsidP="00FA611E">
            <w:pPr>
              <w:pStyle w:val="1"/>
              <w:outlineLvl w:val="0"/>
            </w:pPr>
            <w:bookmarkStart w:id="22" w:name="_Toc197045031"/>
            <w:r>
              <w:t>Beams</w:t>
            </w:r>
            <w:bookmarkEnd w:id="22"/>
          </w:p>
          <w:p w:rsidR="00EC2432" w:rsidRDefault="00FA611E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FA611E" w:rsidP="000A7C6B">
            <w:pPr>
              <w:pStyle w:val="1"/>
              <w:outlineLvl w:val="0"/>
            </w:pPr>
            <w:bookmarkStart w:id="23" w:name="_Toc197045032"/>
            <w:bookmarkStart w:id="24" w:name="_Toc243733152"/>
            <w:bookmarkStart w:id="25" w:name="_Toc245020120"/>
            <w:bookmarkStart w:id="26" w:name="_Toc245020152"/>
            <w:r>
              <w:lastRenderedPageBreak/>
              <w:t>Study Results</w:t>
            </w:r>
            <w:bookmarkEnd w:id="2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FA611E" w:rsidTr="001061A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611E" w:rsidRDefault="00FA611E" w:rsidP="00FA611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611E" w:rsidRDefault="00FA611E" w:rsidP="00FA611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611E" w:rsidRDefault="00FA611E" w:rsidP="00FA611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FA611E" w:rsidRDefault="00FA611E" w:rsidP="00FA611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A611E" w:rsidTr="001061A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Pr="004D2956" w:rsidRDefault="00FA611E" w:rsidP="00FA611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Напряжение1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Pr="004D2956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7,260e+00N/m^2</w:t>
                  </w:r>
                </w:p>
                <w:p w:rsidR="00FA611E" w:rsidRPr="004D2956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65103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1,643e+05N/m^2</w:t>
                  </w:r>
                </w:p>
                <w:p w:rsidR="00FA611E" w:rsidRPr="004D2956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138995</w:t>
                  </w:r>
                </w:p>
              </w:tc>
            </w:tr>
            <w:tr w:rsidR="00FA611E" w:rsidTr="001061A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611E" w:rsidRDefault="00FA611E" w:rsidP="00FA611E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7CB563D" wp14:editId="3EB832A2">
                        <wp:extent cx="6646545" cy="3876040"/>
                        <wp:effectExtent l="0" t="0" r="1905" b="0"/>
                        <wp:docPr id="13" name="Рисунок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876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A611E" w:rsidRPr="004D2956" w:rsidRDefault="00FA611E" w:rsidP="00FA611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Platform_001-Statical-Stress-Напряжение1</w:t>
                  </w:r>
                </w:p>
              </w:tc>
            </w:tr>
          </w:tbl>
          <w:p w:rsidR="00FA611E" w:rsidRDefault="00FA611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FA611E" w:rsidTr="001061A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611E" w:rsidRDefault="00FA611E" w:rsidP="00FA611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611E" w:rsidRDefault="00FA611E" w:rsidP="00FA611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611E" w:rsidRDefault="00FA611E" w:rsidP="00FA611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FA611E" w:rsidRDefault="00FA611E" w:rsidP="00FA611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A611E" w:rsidTr="001061A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Pr="004D2956" w:rsidRDefault="00FA611E" w:rsidP="00FA611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Перемещение1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Pr="004D2956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0,000e+00mm</w:t>
                  </w:r>
                </w:p>
                <w:p w:rsidR="00FA611E" w:rsidRPr="004D2956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727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1,397e-04mm</w:t>
                  </w:r>
                </w:p>
                <w:p w:rsidR="00FA611E" w:rsidRPr="004D2956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6318</w:t>
                  </w:r>
                </w:p>
              </w:tc>
            </w:tr>
            <w:tr w:rsidR="00FA611E" w:rsidTr="001061A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611E" w:rsidRDefault="00FA611E" w:rsidP="00FA611E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B7B4DD7" wp14:editId="0465F48B">
                        <wp:extent cx="6646545" cy="3876040"/>
                        <wp:effectExtent l="0" t="0" r="1905" b="0"/>
                        <wp:docPr id="14" name="Рисунок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876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A611E" w:rsidRPr="004D2956" w:rsidRDefault="00FA611E" w:rsidP="00FA611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Platform_001-Statical-Displacement-Перемещение1</w:t>
                  </w:r>
                </w:p>
              </w:tc>
            </w:tr>
          </w:tbl>
          <w:p w:rsidR="00FA611E" w:rsidRDefault="00FA611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FA611E" w:rsidTr="001061A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611E" w:rsidRDefault="00FA611E" w:rsidP="00FA611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611E" w:rsidRDefault="00FA611E" w:rsidP="00FA611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FA611E" w:rsidRDefault="00FA611E" w:rsidP="00FA611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FA611E" w:rsidRDefault="00FA611E" w:rsidP="00FA611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A611E" w:rsidTr="001061A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Pr="004D2956" w:rsidRDefault="00FA611E" w:rsidP="00FA611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Деформация1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Pr="004D2956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2,515e-11</w:t>
                  </w:r>
                </w:p>
                <w:p w:rsidR="00FA611E" w:rsidRPr="004D2956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64274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FA611E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5,691e-07</w:t>
                  </w:r>
                </w:p>
                <w:p w:rsidR="00FA611E" w:rsidRPr="004D2956" w:rsidRDefault="00FA611E" w:rsidP="00FA611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37435</w:t>
                  </w:r>
                </w:p>
              </w:tc>
            </w:tr>
            <w:tr w:rsidR="00FA611E" w:rsidTr="001061A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FA611E" w:rsidRDefault="00FA611E" w:rsidP="00FA611E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6633E41" wp14:editId="38582193">
                        <wp:extent cx="6646545" cy="3876040"/>
                        <wp:effectExtent l="0" t="0" r="1905" b="0"/>
                        <wp:docPr id="15" name="Рисунок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876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A611E" w:rsidRPr="004D2956" w:rsidRDefault="00FA611E" w:rsidP="00FA611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Platform_001-Statical-Strain-Деформация1</w:t>
                  </w:r>
                </w:p>
              </w:tc>
            </w:tr>
          </w:tbl>
          <w:p w:rsidR="00FA611E" w:rsidRPr="000B04D4" w:rsidRDefault="00FA611E" w:rsidP="000A7C6B"/>
          <w:bookmarkEnd w:id="24"/>
          <w:bookmarkEnd w:id="25"/>
          <w:bookmarkEnd w:id="26"/>
          <w:p w:rsidR="00EC2432" w:rsidRDefault="00EC2432" w:rsidP="000A7C6B"/>
        </w:tc>
      </w:tr>
    </w:tbl>
    <w:p w:rsidR="000B1701" w:rsidRDefault="000B1701" w:rsidP="000B170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FA611E" w:rsidP="00FA611E">
            <w:pPr>
              <w:pStyle w:val="1"/>
              <w:outlineLvl w:val="0"/>
            </w:pPr>
            <w:bookmarkStart w:id="27" w:name="_Toc197045033"/>
            <w:r>
              <w:t>Conclusion</w:t>
            </w:r>
            <w:bookmarkEnd w:id="27"/>
          </w:p>
        </w:tc>
      </w:tr>
    </w:tbl>
    <w:p w:rsidR="00AC3438" w:rsidRPr="00AC3438" w:rsidRDefault="00AC3438" w:rsidP="00FE0924"/>
    <w:sectPr w:rsidR="00AC3438" w:rsidRPr="00AC3438" w:rsidSect="00FA611E">
      <w:footerReference w:type="default" r:id="rId20"/>
      <w:footerReference w:type="first" r:id="rId21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FC3" w:rsidRDefault="00347FC3" w:rsidP="00F25CD7">
      <w:pPr>
        <w:spacing w:after="0" w:line="240" w:lineRule="auto"/>
      </w:pPr>
      <w:r>
        <w:separator/>
      </w:r>
    </w:p>
  </w:endnote>
  <w:endnote w:type="continuationSeparator" w:id="0">
    <w:p w:rsidR="00347FC3" w:rsidRDefault="00347FC3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21"/>
      <w:gridCol w:w="3768"/>
      <w:gridCol w:w="4350"/>
      <w:gridCol w:w="528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FA611E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FA611E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Platform_001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9704C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FA611E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FA611E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Platform_001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9704C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FC3" w:rsidRDefault="00347FC3" w:rsidP="00F25CD7">
      <w:pPr>
        <w:spacing w:after="0" w:line="240" w:lineRule="auto"/>
      </w:pPr>
      <w:r>
        <w:separator/>
      </w:r>
    </w:p>
  </w:footnote>
  <w:footnote w:type="continuationSeparator" w:id="0">
    <w:p w:rsidR="00347FC3" w:rsidRDefault="00347FC3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11E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47FC3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9704C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A611E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1AF7E7A-1706-4642-A0AC-4235D056B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a3">
    <w:name w:val="Strong"/>
    <w:basedOn w:val="a0"/>
    <w:uiPriority w:val="22"/>
    <w:qFormat/>
    <w:rsid w:val="00BB5A1B"/>
    <w:rPr>
      <w:b/>
      <w:bCs/>
    </w:rPr>
  </w:style>
  <w:style w:type="paragraph" w:styleId="a4">
    <w:name w:val="No Spacing"/>
    <w:uiPriority w:val="1"/>
    <w:qFormat/>
    <w:rsid w:val="00BB5A1B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BB5A1B"/>
    <w:pPr>
      <w:outlineLvl w:val="9"/>
    </w:pPr>
  </w:style>
  <w:style w:type="paragraph" w:styleId="a6">
    <w:name w:val="header"/>
    <w:basedOn w:val="a"/>
    <w:link w:val="a7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25CD7"/>
  </w:style>
  <w:style w:type="paragraph" w:styleId="a8">
    <w:name w:val="footer"/>
    <w:basedOn w:val="a"/>
    <w:link w:val="a9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25CD7"/>
  </w:style>
  <w:style w:type="table" w:styleId="aa">
    <w:name w:val="Table Grid"/>
    <w:basedOn w:val="a1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a1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3">
    <w:name w:val="Light List Accent 3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2">
    <w:name w:val="Light List Accent 2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0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ad">
    <w:name w:val="Hyperlink"/>
    <w:basedOn w:val="a0"/>
    <w:uiPriority w:val="99"/>
    <w:unhideWhenUsed/>
    <w:rsid w:val="00F801E6"/>
    <w:rPr>
      <w:color w:val="0000FF" w:themeColor="hyperlink"/>
      <w:u w:val="single"/>
    </w:rPr>
  </w:style>
  <w:style w:type="paragraph" w:styleId="ae">
    <w:name w:val="Document Map"/>
    <w:basedOn w:val="a"/>
    <w:link w:val="af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af">
    <w:name w:val="Схема документа Знак"/>
    <w:basedOn w:val="a0"/>
    <w:link w:val="ae"/>
    <w:uiPriority w:val="99"/>
    <w:semiHidden/>
    <w:rsid w:val="00FE0924"/>
    <w:rPr>
      <w:rFonts w:ascii="Tahoma" w:hAnsi="Tahoma" w:cs="Tahoma"/>
      <w:sz w:val="16"/>
      <w:szCs w:val="16"/>
    </w:rPr>
  </w:style>
  <w:style w:type="table" w:styleId="-4">
    <w:name w:val="Light List Accent 4"/>
    <w:basedOn w:val="a1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a1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1">
    <w:name w:val="Medium Grid 2 Accent 1"/>
    <w:basedOn w:val="a1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a1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6">
    <w:name w:val="Medium Grid 1 Accent 6"/>
    <w:basedOn w:val="a1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Shading Accent 5"/>
    <w:basedOn w:val="a1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40">
    <w:name w:val="Light Shading Accent 4"/>
    <w:basedOn w:val="a1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T:\&#1040;&#1089;&#1087;&#1080;&#1088;&#1072;&#1085;&#1090;&#1091;&#1088;&#1072;\&#1057;&#1090;&#1077;&#1085;&#1076;_026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E6E611-005C-418D-A033-D83BB48FE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2</TotalTime>
  <Pages>1</Pages>
  <Words>794</Words>
  <Characters>4527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Simulation Report Template</vt:lpstr>
      <vt:lpstr>Simulation Report Template</vt:lpstr>
    </vt:vector>
  </TitlesOfParts>
  <Company>Solidworks</Company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Ruslan Kolesnichenko</dc:creator>
  <cp:lastModifiedBy>Ruslan Kolesnichenko</cp:lastModifiedBy>
  <cp:revision>3</cp:revision>
  <cp:lastPrinted>2025-05-02T00:24:00Z</cp:lastPrinted>
  <dcterms:created xsi:type="dcterms:W3CDTF">2025-05-02T00:22:00Z</dcterms:created>
  <dcterms:modified xsi:type="dcterms:W3CDTF">2025-05-02T00:24:00Z</dcterms:modified>
</cp:coreProperties>
</file>